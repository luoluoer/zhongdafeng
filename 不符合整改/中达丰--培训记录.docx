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CA6D">
      <w:pPr>
        <w:pStyle w:val="2"/>
        <w:spacing w:line="595" w:lineRule="exact"/>
        <w:ind w:right="0"/>
        <w:jc w:val="center"/>
      </w:pPr>
      <w:r>
        <w:t>培训记录表</w:t>
      </w:r>
    </w:p>
    <w:p w14:paraId="012239AB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479"/>
        <w:gridCol w:w="1737"/>
        <w:gridCol w:w="1228"/>
        <w:gridCol w:w="1516"/>
        <w:gridCol w:w="1909"/>
      </w:tblGrid>
      <w:tr w14:paraId="1CFF2B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2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CEDD0">
            <w:pPr>
              <w:pStyle w:val="10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8233E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2026.3.2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A2578">
            <w:pPr>
              <w:pStyle w:val="10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B4A8E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3A3A8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2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D937F">
            <w:pPr>
              <w:pStyle w:val="10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46463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人力资源部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147C3">
            <w:pPr>
              <w:pStyle w:val="10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71FA8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《080106-服务数据管理制度》</w:t>
            </w:r>
          </w:p>
        </w:tc>
      </w:tr>
      <w:tr w14:paraId="1A7A7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2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F7FB5">
            <w:pPr>
              <w:pStyle w:val="10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0D130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李平-质量部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6C0A8">
            <w:pPr>
              <w:pStyle w:val="10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7DD83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10857C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17D2B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《080106-服务数据管理制度》</w:t>
            </w:r>
          </w:p>
          <w:p w14:paraId="46E50064">
            <w:pPr>
              <w:pStyle w:val="10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05B31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ADE1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080106-服务数据管理制度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7D204ED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6FEB43B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16F3F1E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职责分工</w:t>
            </w:r>
          </w:p>
          <w:p w14:paraId="68072740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数据分类、分级</w:t>
            </w:r>
          </w:p>
          <w:p w14:paraId="11E4F48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数据生命周期</w:t>
            </w:r>
          </w:p>
          <w:p w14:paraId="07A4C9C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管理要求</w:t>
            </w:r>
          </w:p>
          <w:p w14:paraId="58E93789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关键指标</w:t>
            </w:r>
          </w:p>
          <w:p w14:paraId="2A39D14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相关记录文件</w:t>
            </w:r>
          </w:p>
        </w:tc>
      </w:tr>
      <w:tr w14:paraId="18EA4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B125E">
            <w:pPr>
              <w:pStyle w:val="10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7BC014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8C830">
            <w:pPr>
              <w:pStyle w:val="10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1B635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CF32AE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F7DA54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146EE3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DD36B7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1B232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1504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71CAB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肖龙莽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49BF1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1550D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5A9F2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Theme="minorHAnsi" w:hAnsiTheme="minorHAnsi" w:eastAsiaTheme="minorHAnsi" w:cstheme="minorBidi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李平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A3E492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28D5F4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A1A11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5F3F28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秦立祥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4971E2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89E6B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425670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Theme="minorHAnsi" w:hAnsiTheme="minorHAnsi" w:eastAsiaTheme="minorHAnsi" w:cstheme="minorBidi"/>
                <w:sz w:val="22"/>
                <w:szCs w:val="22"/>
                <w:highlight w:val="yellow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周富梅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72CCF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3EE96F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03341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B5918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庄霞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2BB4D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409F4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420A05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33ABD5"/>
        </w:tc>
      </w:tr>
      <w:tr w14:paraId="536C59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91C3F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04D12FF1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62850BEC">
            <w:pPr>
              <w:rPr>
                <w:rFonts w:hint="eastAsia" w:eastAsia="宋体"/>
                <w:lang w:val="en-US" w:eastAsia="zh-CN"/>
              </w:rPr>
            </w:pPr>
          </w:p>
          <w:p w14:paraId="4E414528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eastAsia="宋体"/>
                <w:lang w:val="en-US" w:eastAsia="zh-CN"/>
              </w:rPr>
              <w:t>080106-服务数据管理制度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461357DF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199C69B9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1B419C85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ascii="宋体" w:hAnsi="宋体" w:eastAsia="宋体" w:cs="宋体"/>
                <w:sz w:val="28"/>
                <w:szCs w:val="28"/>
                <w:shd w:val="clear" w:color="auto" w:fill="auto"/>
                <w:lang w:val="en-US" w:eastAsia="zh-CN"/>
              </w:rPr>
              <w:t>李平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日期：2026.3.</w:t>
            </w:r>
            <w:bookmarkStart w:id="0" w:name="_GoBack"/>
            <w:bookmarkEnd w:id="0"/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2</w:t>
            </w:r>
          </w:p>
          <w:p w14:paraId="1707400D"/>
        </w:tc>
      </w:tr>
    </w:tbl>
    <w:p w14:paraId="50C1C30B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A206DCD"/>
    <w:rsid w:val="0C50326D"/>
    <w:rsid w:val="154222ED"/>
    <w:rsid w:val="1FB23296"/>
    <w:rsid w:val="28610884"/>
    <w:rsid w:val="290A766E"/>
    <w:rsid w:val="319B6BB5"/>
    <w:rsid w:val="32221055"/>
    <w:rsid w:val="35931184"/>
    <w:rsid w:val="37ED1E46"/>
    <w:rsid w:val="3C017DF2"/>
    <w:rsid w:val="407D392A"/>
    <w:rsid w:val="4F934F18"/>
    <w:rsid w:val="5E0A45F7"/>
    <w:rsid w:val="631303F2"/>
    <w:rsid w:val="6549634D"/>
    <w:rsid w:val="67140294"/>
    <w:rsid w:val="67E4410B"/>
    <w:rsid w:val="67EB36EB"/>
    <w:rsid w:val="69041ADC"/>
    <w:rsid w:val="69874162"/>
    <w:rsid w:val="6D7970A3"/>
    <w:rsid w:val="6D9544D8"/>
    <w:rsid w:val="706A53C9"/>
    <w:rsid w:val="7DD547CA"/>
    <w:rsid w:val="7E464D80"/>
    <w:rsid w:val="7EAF50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280</Words>
  <Characters>323</Characters>
  <Lines>0</Lines>
  <Paragraphs>0</Paragraphs>
  <TotalTime>0</TotalTime>
  <ScaleCrop>false</ScaleCrop>
  <LinksUpToDate>false</LinksUpToDate>
  <CharactersWithSpaces>360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2026-03-02T07:10:12Z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